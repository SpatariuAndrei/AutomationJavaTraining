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7F4C2B" w14:textId="77777777" w:rsidR="00000000" w:rsidRDefault="001B027C">
      <w:pPr>
        <w:pStyle w:val="Heading1"/>
        <w:rPr>
          <w:rFonts w:eastAsia="Times New Roman"/>
        </w:rPr>
      </w:pPr>
      <w:bookmarkStart w:id="0" w:name="_GoBack"/>
      <w:bookmarkEnd w:id="0"/>
      <w:r>
        <w:rPr>
          <w:rFonts w:eastAsia="Times New Roman"/>
        </w:rPr>
        <w:t>Preparing Android/iOS devices for automation testing</w:t>
      </w:r>
    </w:p>
    <w:p w14:paraId="5299FFF7" w14:textId="77777777" w:rsidR="00000000" w:rsidRDefault="001B027C">
      <w:pPr>
        <w:pStyle w:val="NormalWeb"/>
      </w:pPr>
      <w:r>
        <w:t xml:space="preserve">          After the Automation setup environment is all configured on the machines, some settings must be done also on the devices </w:t>
      </w:r>
      <w:r>
        <w:t>on which we want to run the automated tests. These configurations are necessary so that the framework knows what app we want to launch, how to launch it, on what device and so on.</w:t>
      </w:r>
    </w:p>
    <w:p w14:paraId="78FD7853" w14:textId="77777777" w:rsidR="00000000" w:rsidRDefault="001B027C">
      <w:pPr>
        <w:pStyle w:val="NormalWeb"/>
      </w:pPr>
      <w:r>
        <w:t xml:space="preserve">         Because the tests are ran on cross-platform, settings must be done </w:t>
      </w:r>
      <w:r>
        <w:t>both for Android and iOS devices.</w:t>
      </w:r>
    </w:p>
    <w:p w14:paraId="2EFE00F0" w14:textId="77777777" w:rsidR="00000000" w:rsidRDefault="001B027C">
      <w:pPr>
        <w:pStyle w:val="NormalWeb"/>
      </w:pPr>
      <w:r>
        <w:rPr>
          <w:rStyle w:val="Strong"/>
        </w:rPr>
        <w:t>         </w:t>
      </w:r>
      <w:r>
        <w:rPr>
          <w:rStyle w:val="Strong"/>
          <w:color w:val="FF0000"/>
        </w:rPr>
        <w:t>Android</w:t>
      </w:r>
    </w:p>
    <w:p w14:paraId="6176C988" w14:textId="77777777" w:rsidR="00000000" w:rsidRDefault="001B027C">
      <w:pPr>
        <w:numPr>
          <w:ilvl w:val="0"/>
          <w:numId w:val="1"/>
        </w:numPr>
        <w:spacing w:before="100" w:beforeAutospacing="1" w:after="100" w:afterAutospacing="1"/>
        <w:ind w:left="1440"/>
        <w:rPr>
          <w:rFonts w:eastAsia="Times New Roman"/>
        </w:rPr>
      </w:pPr>
    </w:p>
    <w:p w14:paraId="251E5826" w14:textId="77777777" w:rsidR="00000000" w:rsidRDefault="001B027C">
      <w:pPr>
        <w:numPr>
          <w:ilvl w:val="1"/>
          <w:numId w:val="1"/>
        </w:numPr>
        <w:spacing w:before="100" w:beforeAutospacing="1" w:after="100" w:afterAutospacing="1"/>
        <w:rPr>
          <w:rFonts w:eastAsia="Times New Roman"/>
        </w:rPr>
      </w:pPr>
      <w:r>
        <w:rPr>
          <w:rFonts w:eastAsia="Times New Roman"/>
        </w:rPr>
        <w:t xml:space="preserve">On the device you are trying to run the testes, unable </w:t>
      </w:r>
      <w:r>
        <w:rPr>
          <w:rStyle w:val="Strong"/>
          <w:rFonts w:eastAsia="Times New Roman"/>
        </w:rPr>
        <w:t xml:space="preserve">USB debugging </w:t>
      </w:r>
      <w:r>
        <w:rPr>
          <w:rFonts w:eastAsia="Times New Roman"/>
        </w:rPr>
        <w:t xml:space="preserve">(follow the steps from the link: </w:t>
      </w:r>
      <w:hyperlink r:id="rId5" w:history="1">
        <w:r>
          <w:rPr>
            <w:rStyle w:val="Hyperlink"/>
            <w:rFonts w:eastAsia="Times New Roman"/>
          </w:rPr>
          <w:t>https://www.embarcadero.com/starthere/xe5/mobdevsetup/android/en/enabling_usb_debugging_on_an_android_device.html</w:t>
        </w:r>
      </w:hyperlink>
      <w:r>
        <w:rPr>
          <w:rFonts w:eastAsia="Times New Roman"/>
        </w:rPr>
        <w:t>)</w:t>
      </w:r>
    </w:p>
    <w:p w14:paraId="1828794E" w14:textId="77777777" w:rsidR="00000000" w:rsidRDefault="001B027C">
      <w:pPr>
        <w:numPr>
          <w:ilvl w:val="1"/>
          <w:numId w:val="1"/>
        </w:numPr>
        <w:spacing w:before="100" w:beforeAutospacing="1" w:after="100" w:afterAutospacing="1"/>
        <w:rPr>
          <w:rFonts w:eastAsia="Times New Roman"/>
        </w:rPr>
      </w:pPr>
      <w:r>
        <w:rPr>
          <w:rFonts w:eastAsia="Times New Roman"/>
        </w:rPr>
        <w:t>Install the APK app from Google Play which will provide the appPackage and appActivity name of any app which is i</w:t>
      </w:r>
      <w:r>
        <w:rPr>
          <w:rFonts w:eastAsia="Times New Roman"/>
        </w:rPr>
        <w:t>nstalled on your mobile device.</w:t>
      </w:r>
    </w:p>
    <w:p w14:paraId="63C27475" w14:textId="77777777" w:rsidR="00000000" w:rsidRDefault="001B027C">
      <w:pPr>
        <w:numPr>
          <w:ilvl w:val="1"/>
          <w:numId w:val="1"/>
        </w:numPr>
        <w:spacing w:before="100" w:beforeAutospacing="1" w:after="100" w:afterAutospacing="1"/>
        <w:rPr>
          <w:rFonts w:eastAsia="Times New Roman"/>
        </w:rPr>
      </w:pPr>
      <w:r>
        <w:rPr>
          <w:rStyle w:val="Strong"/>
          <w:rFonts w:eastAsia="Times New Roman"/>
        </w:rPr>
        <w:t>Step 1:</w:t>
      </w:r>
      <w:r>
        <w:rPr>
          <w:rFonts w:eastAsia="Times New Roman"/>
        </w:rPr>
        <w:t> Download “APK Info” app from Google Play Store on your android mobile.</w:t>
      </w:r>
    </w:p>
    <w:p w14:paraId="35FAA584" w14:textId="77777777" w:rsidR="00000000" w:rsidRDefault="001B027C">
      <w:pPr>
        <w:numPr>
          <w:ilvl w:val="1"/>
          <w:numId w:val="1"/>
        </w:numPr>
        <w:spacing w:before="100" w:beforeAutospacing="1" w:after="100" w:afterAutospacing="1"/>
        <w:rPr>
          <w:rFonts w:eastAsia="Times New Roman"/>
        </w:rPr>
      </w:pPr>
      <w:r>
        <w:rPr>
          <w:rStyle w:val="Strong"/>
          <w:rFonts w:eastAsia="Times New Roman"/>
        </w:rPr>
        <w:t>Step 2:</w:t>
      </w:r>
      <w:r>
        <w:rPr>
          <w:rFonts w:eastAsia="Times New Roman"/>
        </w:rPr>
        <w:t> Once you have successfully installed APK Info app, open it and check that it lists down all the apps that you have on your phone. Then se</w:t>
      </w:r>
      <w:r>
        <w:rPr>
          <w:rFonts w:eastAsia="Times New Roman"/>
        </w:rPr>
        <w:t>arch for “Coca-Cola” </w:t>
      </w:r>
    </w:p>
    <w:p w14:paraId="6BAC79D7" w14:textId="77777777" w:rsidR="00000000" w:rsidRDefault="001B027C">
      <w:pPr>
        <w:numPr>
          <w:ilvl w:val="1"/>
          <w:numId w:val="1"/>
        </w:numPr>
        <w:spacing w:before="100" w:beforeAutospacing="1" w:after="100" w:afterAutospacing="1"/>
        <w:rPr>
          <w:rFonts w:eastAsia="Times New Roman"/>
        </w:rPr>
      </w:pPr>
      <w:r>
        <w:rPr>
          <w:rStyle w:val="Strong"/>
          <w:rFonts w:eastAsia="Times New Roman"/>
        </w:rPr>
        <w:t>Step 3:</w:t>
      </w:r>
      <w:r>
        <w:rPr>
          <w:rFonts w:eastAsia="Times New Roman"/>
        </w:rPr>
        <w:t xml:space="preserve"> Check the images below </w:t>
      </w:r>
    </w:p>
    <w:p w14:paraId="52CB127C" w14:textId="77777777" w:rsidR="00000000" w:rsidRDefault="001B027C">
      <w:pPr>
        <w:pStyle w:val="NormalWeb"/>
        <w:ind w:left="450"/>
      </w:pPr>
      <w:r>
        <w:t> </w:t>
      </w:r>
      <w:r>
        <w:rPr>
          <w:noProof/>
        </w:rPr>
        <w:drawing>
          <wp:inline distT="0" distB="0" distL="0" distR="0" wp14:anchorId="22AFC26F" wp14:editId="4BC2ECF2">
            <wp:extent cx="4457700" cy="2598420"/>
            <wp:effectExtent l="0" t="0" r="0" b="0"/>
            <wp:docPr id="1" name="Picture 1" descr="dc2d8b458e3ccc8c2d63b4749e9b2c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2d8b458e3ccc8c2d63b4749e9b2ca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57700" cy="2598420"/>
                    </a:xfrm>
                    <a:prstGeom prst="rect">
                      <a:avLst/>
                    </a:prstGeom>
                    <a:noFill/>
                    <a:ln>
                      <a:noFill/>
                    </a:ln>
                  </pic:spPr>
                </pic:pic>
              </a:graphicData>
            </a:graphic>
          </wp:inline>
        </w:drawing>
      </w:r>
    </w:p>
    <w:p w14:paraId="5390EFBE" w14:textId="77777777" w:rsidR="00000000" w:rsidRDefault="001B027C">
      <w:pPr>
        <w:pStyle w:val="NormalWeb"/>
      </w:pPr>
      <w:r>
        <w:t>               The appPackage and appActivity will be used in the Json file like in the below example:</w:t>
      </w:r>
    </w:p>
    <w:p w14:paraId="7A4A3DE9" w14:textId="77777777" w:rsidR="00000000" w:rsidRDefault="001B027C">
      <w:pPr>
        <w:pStyle w:val="NormalWeb"/>
        <w:ind w:left="450"/>
      </w:pPr>
      <w:r>
        <w:rPr>
          <w:noProof/>
        </w:rPr>
        <w:drawing>
          <wp:inline distT="0" distB="0" distL="0" distR="0" wp14:anchorId="1008EAD7" wp14:editId="4125F54D">
            <wp:extent cx="4457700" cy="3246120"/>
            <wp:effectExtent l="0" t="0" r="0" b="0"/>
            <wp:docPr id="2" name="Picture 2" descr="f6c012ce28fed1c0e51ea7d9e9b70f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6c012ce28fed1c0e51ea7d9e9b70f2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57700" cy="3246120"/>
                    </a:xfrm>
                    <a:prstGeom prst="rect">
                      <a:avLst/>
                    </a:prstGeom>
                    <a:noFill/>
                    <a:ln>
                      <a:noFill/>
                    </a:ln>
                  </pic:spPr>
                </pic:pic>
              </a:graphicData>
            </a:graphic>
          </wp:inline>
        </w:drawing>
      </w:r>
    </w:p>
    <w:p w14:paraId="0D361772" w14:textId="77777777" w:rsidR="00000000" w:rsidRDefault="001B027C">
      <w:pPr>
        <w:pStyle w:val="NormalWeb"/>
      </w:pPr>
      <w:r>
        <w:t>                 Device id must be changed with the UDID that mobile device is using:</w:t>
      </w:r>
    </w:p>
    <w:p w14:paraId="6F2E375E" w14:textId="77777777" w:rsidR="00000000" w:rsidRDefault="001B027C">
      <w:pPr>
        <w:numPr>
          <w:ilvl w:val="0"/>
          <w:numId w:val="2"/>
        </w:numPr>
        <w:spacing w:before="100" w:beforeAutospacing="1" w:after="100" w:afterAutospacing="1"/>
        <w:ind w:left="1440"/>
        <w:rPr>
          <w:rFonts w:eastAsia="Times New Roman"/>
        </w:rPr>
      </w:pPr>
    </w:p>
    <w:p w14:paraId="5B0F11E0" w14:textId="77777777" w:rsidR="00000000" w:rsidRDefault="001B027C">
      <w:pPr>
        <w:numPr>
          <w:ilvl w:val="1"/>
          <w:numId w:val="2"/>
        </w:numPr>
        <w:spacing w:before="100" w:beforeAutospacing="1" w:after="100" w:afterAutospacing="1"/>
        <w:rPr>
          <w:rFonts w:eastAsia="Times New Roman"/>
        </w:rPr>
      </w:pPr>
      <w:r>
        <w:rPr>
          <w:rFonts w:eastAsia="Times New Roman"/>
        </w:rPr>
        <w:t>Run in cmd the following command: adb devices</w:t>
      </w:r>
    </w:p>
    <w:p w14:paraId="6C2D9A9C" w14:textId="77777777" w:rsidR="00000000" w:rsidRDefault="001B027C">
      <w:pPr>
        <w:pStyle w:val="NormalWeb"/>
        <w:ind w:left="450"/>
      </w:pPr>
      <w:r>
        <w:t> </w:t>
      </w:r>
      <w:r>
        <w:rPr>
          <w:noProof/>
        </w:rPr>
        <w:drawing>
          <wp:inline distT="0" distB="0" distL="0" distR="0" wp14:anchorId="6840517A" wp14:editId="0682B29B">
            <wp:extent cx="3185160" cy="914400"/>
            <wp:effectExtent l="0" t="0" r="0" b="0"/>
            <wp:docPr id="3" name="Picture 3" descr="8d7dba99cbe206b17dbbabd952bd5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d7dba99cbe206b17dbbabd952bd525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5160" cy="914400"/>
                    </a:xfrm>
                    <a:prstGeom prst="rect">
                      <a:avLst/>
                    </a:prstGeom>
                    <a:noFill/>
                    <a:ln>
                      <a:noFill/>
                    </a:ln>
                  </pic:spPr>
                </pic:pic>
              </a:graphicData>
            </a:graphic>
          </wp:inline>
        </w:drawing>
      </w:r>
    </w:p>
    <w:p w14:paraId="2C914384" w14:textId="77777777" w:rsidR="00000000" w:rsidRDefault="001B027C">
      <w:pPr>
        <w:pStyle w:val="NormalWeb"/>
        <w:ind w:left="900"/>
      </w:pPr>
    </w:p>
    <w:p w14:paraId="5BD7E7B5" w14:textId="77777777" w:rsidR="00000000" w:rsidRDefault="001B027C">
      <w:pPr>
        <w:pStyle w:val="NormalWeb"/>
        <w:ind w:left="900"/>
      </w:pPr>
    </w:p>
    <w:p w14:paraId="04E0F2E8" w14:textId="77777777" w:rsidR="00000000" w:rsidRDefault="001B027C">
      <w:pPr>
        <w:pStyle w:val="NormalWeb"/>
        <w:ind w:left="900"/>
      </w:pPr>
      <w:r>
        <w:rPr>
          <w:rStyle w:val="Strong"/>
          <w:color w:val="FF0000"/>
        </w:rPr>
        <w:t>iOS</w:t>
      </w:r>
    </w:p>
    <w:p w14:paraId="44D37430" w14:textId="77777777" w:rsidR="00000000" w:rsidRDefault="001B027C">
      <w:pPr>
        <w:numPr>
          <w:ilvl w:val="0"/>
          <w:numId w:val="3"/>
        </w:numPr>
        <w:spacing w:before="100" w:beforeAutospacing="1" w:after="100" w:afterAutospacing="1"/>
        <w:ind w:left="1440"/>
        <w:rPr>
          <w:rFonts w:eastAsia="Times New Roman"/>
        </w:rPr>
      </w:pPr>
    </w:p>
    <w:p w14:paraId="7F1D4155" w14:textId="77777777" w:rsidR="00000000" w:rsidRDefault="001B027C">
      <w:pPr>
        <w:numPr>
          <w:ilvl w:val="1"/>
          <w:numId w:val="3"/>
        </w:numPr>
        <w:spacing w:before="100" w:beforeAutospacing="1" w:after="100" w:afterAutospacing="1"/>
        <w:rPr>
          <w:rFonts w:eastAsia="Times New Roman"/>
        </w:rPr>
      </w:pPr>
      <w:r>
        <w:rPr>
          <w:rFonts w:eastAsia="Times New Roman"/>
        </w:rPr>
        <w:t xml:space="preserve">On the device you are trying to run the testes, enabling Developer Mode on iPhone: </w:t>
      </w:r>
    </w:p>
    <w:p w14:paraId="2060494D" w14:textId="77777777" w:rsidR="00000000" w:rsidRDefault="001B027C">
      <w:pPr>
        <w:numPr>
          <w:ilvl w:val="2"/>
          <w:numId w:val="3"/>
        </w:numPr>
        <w:spacing w:before="100" w:beforeAutospacing="1" w:after="100" w:afterAutospacing="1"/>
        <w:rPr>
          <w:rFonts w:eastAsia="Times New Roman"/>
        </w:rPr>
      </w:pPr>
      <w:r>
        <w:rPr>
          <w:rFonts w:eastAsia="Times New Roman"/>
        </w:rPr>
        <w:t>Open the Xcode app on your Mac.</w:t>
      </w:r>
    </w:p>
    <w:p w14:paraId="28E8C659" w14:textId="77777777" w:rsidR="00000000" w:rsidRDefault="001B027C">
      <w:pPr>
        <w:numPr>
          <w:ilvl w:val="2"/>
          <w:numId w:val="3"/>
        </w:numPr>
        <w:spacing w:before="100" w:beforeAutospacing="1" w:after="100" w:afterAutospacing="1"/>
        <w:rPr>
          <w:rFonts w:eastAsia="Times New Roman"/>
        </w:rPr>
      </w:pPr>
      <w:r>
        <w:rPr>
          <w:rFonts w:eastAsia="Times New Roman"/>
        </w:rPr>
        <w:t xml:space="preserve">You will need to agree to the terms of the software and license agreements when you open Xcode  </w:t>
      </w:r>
      <w:r>
        <w:rPr>
          <w:rFonts w:eastAsia="Times New Roman"/>
        </w:rPr>
        <w:t>for the first time. This will install software components and finalize the Xcode installation process</w:t>
      </w:r>
    </w:p>
    <w:p w14:paraId="050E00BA" w14:textId="77777777" w:rsidR="00000000" w:rsidRDefault="001B027C">
      <w:pPr>
        <w:numPr>
          <w:ilvl w:val="2"/>
          <w:numId w:val="3"/>
        </w:numPr>
        <w:spacing w:before="100" w:beforeAutospacing="1" w:after="100" w:afterAutospacing="1"/>
        <w:rPr>
          <w:rFonts w:eastAsia="Times New Roman"/>
        </w:rPr>
      </w:pPr>
      <w:r>
        <w:rPr>
          <w:rFonts w:eastAsia="Times New Roman"/>
        </w:rPr>
        <w:t>Plug your iPhone into your Mac</w:t>
      </w:r>
    </w:p>
    <w:p w14:paraId="053EA27C" w14:textId="77777777" w:rsidR="00000000" w:rsidRDefault="001B027C">
      <w:pPr>
        <w:numPr>
          <w:ilvl w:val="2"/>
          <w:numId w:val="3"/>
        </w:numPr>
        <w:spacing w:before="100" w:beforeAutospacing="1" w:after="100" w:afterAutospacing="1"/>
        <w:rPr>
          <w:rFonts w:eastAsia="Times New Roman"/>
        </w:rPr>
      </w:pPr>
      <w:r>
        <w:rPr>
          <w:rFonts w:eastAsia="Times New Roman"/>
        </w:rPr>
        <w:t>Open the Settings app on your iPhone</w:t>
      </w:r>
    </w:p>
    <w:p w14:paraId="4EEC2A64" w14:textId="77777777" w:rsidR="00000000" w:rsidRDefault="001B027C">
      <w:pPr>
        <w:numPr>
          <w:ilvl w:val="2"/>
          <w:numId w:val="3"/>
        </w:numPr>
        <w:spacing w:before="100" w:beforeAutospacing="1" w:after="100" w:afterAutospacing="1"/>
        <w:rPr>
          <w:rFonts w:eastAsia="Times New Roman"/>
        </w:rPr>
      </w:pPr>
      <w:r>
        <w:rPr>
          <w:rFonts w:eastAsia="Times New Roman"/>
        </w:rPr>
        <w:t>Scroll down and tap Developer</w:t>
      </w:r>
    </w:p>
    <w:p w14:paraId="552312C5" w14:textId="77777777" w:rsidR="00000000" w:rsidRDefault="001B027C">
      <w:pPr>
        <w:numPr>
          <w:ilvl w:val="2"/>
          <w:numId w:val="3"/>
        </w:numPr>
        <w:spacing w:before="100" w:beforeAutospacing="1" w:after="100" w:afterAutospacing="1"/>
        <w:rPr>
          <w:rFonts w:eastAsia="Times New Roman"/>
        </w:rPr>
      </w:pPr>
      <w:r>
        <w:rPr>
          <w:rFonts w:eastAsia="Times New Roman"/>
        </w:rPr>
        <w:t>Tick the Enable UI Automation label</w:t>
      </w:r>
    </w:p>
    <w:p w14:paraId="3D94049B" w14:textId="77777777" w:rsidR="00000000" w:rsidRDefault="001B027C">
      <w:pPr>
        <w:pStyle w:val="NormalWeb"/>
        <w:ind w:left="900"/>
      </w:pPr>
      <w:r>
        <w:t>Seeing this option i</w:t>
      </w:r>
      <w:r>
        <w:t>n your Settings means you have enabled developer mode on your iPhone. You can now start demoing apps, checking logs and playing with other developer settings on your device.</w:t>
      </w:r>
    </w:p>
    <w:p w14:paraId="72817D81" w14:textId="77777777" w:rsidR="00000000" w:rsidRDefault="001B027C">
      <w:pPr>
        <w:pStyle w:val="NormalWeb"/>
        <w:ind w:left="900"/>
      </w:pPr>
      <w:r>
        <w:t xml:space="preserve">On your mac – &gt;  open Xcode –&gt;   from top bar select Window –&gt; select Devices and </w:t>
      </w:r>
      <w:r>
        <w:t>Simulators and something like this will appear:</w:t>
      </w:r>
    </w:p>
    <w:p w14:paraId="6CB8BDD7" w14:textId="77777777" w:rsidR="00000000" w:rsidRDefault="001B027C">
      <w:pPr>
        <w:pStyle w:val="NormalWeb"/>
        <w:ind w:left="450"/>
      </w:pPr>
      <w:r>
        <w:rPr>
          <w:noProof/>
        </w:rPr>
        <w:drawing>
          <wp:inline distT="0" distB="0" distL="0" distR="0" wp14:anchorId="5F0A8C65" wp14:editId="32B8DF5A">
            <wp:extent cx="4358640" cy="3048000"/>
            <wp:effectExtent l="0" t="0" r="3810" b="0"/>
            <wp:docPr id="4" name="Picture 4" descr="2c3c07ab5885ea69c082084b55dcd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c3c07ab5885ea69c082084b55dcd0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8640" cy="3048000"/>
                    </a:xfrm>
                    <a:prstGeom prst="rect">
                      <a:avLst/>
                    </a:prstGeom>
                    <a:noFill/>
                    <a:ln>
                      <a:noFill/>
                    </a:ln>
                  </pic:spPr>
                </pic:pic>
              </a:graphicData>
            </a:graphic>
          </wp:inline>
        </w:drawing>
      </w:r>
    </w:p>
    <w:p w14:paraId="0657C43D" w14:textId="77777777" w:rsidR="00000000" w:rsidRDefault="001B027C">
      <w:pPr>
        <w:pStyle w:val="NormalWeb"/>
        <w:ind w:left="900"/>
      </w:pPr>
      <w:r>
        <w:t>If you click on View Device Logs, logger will appear. Here you can see real time logging of your device and applications.</w:t>
      </w:r>
    </w:p>
    <w:p w14:paraId="7010179F" w14:textId="77777777" w:rsidR="00000000" w:rsidRDefault="001B027C">
      <w:pPr>
        <w:pStyle w:val="NormalWeb"/>
        <w:ind w:left="450"/>
      </w:pPr>
      <w:r>
        <w:rPr>
          <w:noProof/>
        </w:rPr>
        <w:drawing>
          <wp:inline distT="0" distB="0" distL="0" distR="0" wp14:anchorId="795D3F4E" wp14:editId="09529BB6">
            <wp:extent cx="4358640" cy="3589020"/>
            <wp:effectExtent l="0" t="0" r="3810" b="0"/>
            <wp:docPr id="5" name="Picture 5" descr="3b25e846c55c2121f1b4453d965143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b25e846c55c2121f1b4453d9651438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8640" cy="3589020"/>
                    </a:xfrm>
                    <a:prstGeom prst="rect">
                      <a:avLst/>
                    </a:prstGeom>
                    <a:noFill/>
                    <a:ln>
                      <a:noFill/>
                    </a:ln>
                  </pic:spPr>
                </pic:pic>
              </a:graphicData>
            </a:graphic>
          </wp:inline>
        </w:drawing>
      </w:r>
    </w:p>
    <w:p w14:paraId="34672932" w14:textId="77777777" w:rsidR="00000000" w:rsidRDefault="001B027C">
      <w:pPr>
        <w:pStyle w:val="NormalWeb"/>
        <w:ind w:left="900"/>
      </w:pPr>
      <w:r>
        <w:t>After you finished with installing Xcode, verifying that Xcode recognized your iPhone and logging works, go to your phone OS settings and verify that developer options appeared. It sho</w:t>
      </w:r>
      <w:r>
        <w:t>uld look like this:</w:t>
      </w:r>
    </w:p>
    <w:p w14:paraId="74A43582" w14:textId="77777777" w:rsidR="00000000" w:rsidRDefault="001B027C">
      <w:pPr>
        <w:pStyle w:val="NormalWeb"/>
        <w:ind w:left="450"/>
      </w:pPr>
      <w:r>
        <w:rPr>
          <w:noProof/>
        </w:rPr>
        <w:drawing>
          <wp:inline distT="0" distB="0" distL="0" distR="0" wp14:anchorId="412C38B5" wp14:editId="58885C4E">
            <wp:extent cx="2377440" cy="2667000"/>
            <wp:effectExtent l="0" t="0" r="3810" b="0"/>
            <wp:docPr id="6" name="Picture 6" descr="1649382aec4b7c719bea484daa61e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649382aec4b7c719bea484daa61e98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7440" cy="2667000"/>
                    </a:xfrm>
                    <a:prstGeom prst="rect">
                      <a:avLst/>
                    </a:prstGeom>
                    <a:noFill/>
                    <a:ln>
                      <a:noFill/>
                    </a:ln>
                  </pic:spPr>
                </pic:pic>
              </a:graphicData>
            </a:graphic>
          </wp:inline>
        </w:drawing>
      </w:r>
    </w:p>
    <w:p w14:paraId="5AA5ADF7" w14:textId="77777777" w:rsidR="00000000" w:rsidRDefault="001B027C">
      <w:pPr>
        <w:pStyle w:val="NormalWeb"/>
        <w:ind w:left="900"/>
      </w:pPr>
      <w:r>
        <w:t>To be able to install applications on your phone, on iOS  ios-deploy commands should be used.</w:t>
      </w:r>
    </w:p>
    <w:p w14:paraId="210FD2BF" w14:textId="77777777" w:rsidR="00000000" w:rsidRDefault="001B027C">
      <w:pPr>
        <w:pStyle w:val="NormalWeb"/>
        <w:ind w:left="900"/>
      </w:pPr>
      <w:r>
        <w:t>Basically you need ios-deploy installed and after that you only need</w:t>
      </w:r>
      <w:r>
        <w:t xml:space="preserve"> that device to be connected via USB to your mac and just pass the commands. Command to install ios-deploy:npm install -g ios-deploy</w:t>
      </w:r>
    </w:p>
    <w:p w14:paraId="7714A015" w14:textId="77777777" w:rsidR="00000000" w:rsidRDefault="001B027C">
      <w:pPr>
        <w:pStyle w:val="NormalWeb"/>
        <w:ind w:left="900"/>
      </w:pPr>
      <w:r>
        <w:t>An example of how to install an ipa file to your connected phone:</w:t>
      </w:r>
    </w:p>
    <w:p w14:paraId="6D4E3665" w14:textId="77777777" w:rsidR="00000000" w:rsidRDefault="001B027C">
      <w:pPr>
        <w:numPr>
          <w:ilvl w:val="0"/>
          <w:numId w:val="4"/>
        </w:numPr>
        <w:spacing w:before="100" w:beforeAutospacing="1" w:after="100" w:afterAutospacing="1"/>
        <w:ind w:left="1440"/>
        <w:rPr>
          <w:rFonts w:eastAsia="Times New Roman"/>
        </w:rPr>
      </w:pPr>
    </w:p>
    <w:p w14:paraId="6C89A8C4" w14:textId="77777777" w:rsidR="00000000" w:rsidRDefault="001B027C">
      <w:pPr>
        <w:numPr>
          <w:ilvl w:val="1"/>
          <w:numId w:val="4"/>
        </w:numPr>
        <w:spacing w:before="100" w:beforeAutospacing="1" w:after="100" w:afterAutospacing="1"/>
        <w:ind w:left="1890"/>
        <w:rPr>
          <w:rFonts w:eastAsia="Times New Roman"/>
        </w:rPr>
      </w:pPr>
      <w:r>
        <w:rPr>
          <w:rFonts w:eastAsia="Times New Roman"/>
        </w:rPr>
        <w:t>In terminal type Ios-deploy –b path_to_your_application/</w:t>
      </w:r>
      <w:r>
        <w:rPr>
          <w:rFonts w:eastAsia="Times New Roman"/>
        </w:rPr>
        <w:t>application.ipa  (and now your app will be installed on your phone).</w:t>
      </w:r>
    </w:p>
    <w:p w14:paraId="781C4C94" w14:textId="77777777" w:rsidR="00000000" w:rsidRDefault="001B027C">
      <w:pPr>
        <w:pStyle w:val="NormalWeb"/>
        <w:ind w:left="900"/>
      </w:pPr>
      <w:r>
        <w:t>On iOS devices, the apps can be identified by the bundle identifier. In order to find the bundle id of the app, click right on the ipa file (from mac)→ Open With → Archive Utility </w:t>
      </w:r>
      <w:r>
        <w:t>→ open the Payload folder → right click on the app → Show Package Contents → Info.plist:</w:t>
      </w:r>
    </w:p>
    <w:p w14:paraId="70B2C0D3" w14:textId="77777777" w:rsidR="00000000" w:rsidRDefault="001B027C">
      <w:pPr>
        <w:pStyle w:val="NormalWeb"/>
        <w:ind w:left="450"/>
      </w:pPr>
      <w:r>
        <w:rPr>
          <w:noProof/>
        </w:rPr>
        <w:drawing>
          <wp:inline distT="0" distB="0" distL="0" distR="0" wp14:anchorId="024A1367" wp14:editId="6ED6FB94">
            <wp:extent cx="4450080" cy="4160520"/>
            <wp:effectExtent l="0" t="0" r="7620" b="0"/>
            <wp:docPr id="7" name="Picture 7" descr="b0245a59817b99715d3dc1a4504804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0245a59817b99715d3dc1a45048041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0080" cy="4160520"/>
                    </a:xfrm>
                    <a:prstGeom prst="rect">
                      <a:avLst/>
                    </a:prstGeom>
                    <a:noFill/>
                    <a:ln>
                      <a:noFill/>
                    </a:ln>
                  </pic:spPr>
                </pic:pic>
              </a:graphicData>
            </a:graphic>
          </wp:inline>
        </w:drawing>
      </w:r>
    </w:p>
    <w:p w14:paraId="149C509F" w14:textId="77777777" w:rsidR="00000000" w:rsidRDefault="001B027C">
      <w:pPr>
        <w:pStyle w:val="NormalWeb"/>
        <w:ind w:left="900"/>
      </w:pPr>
      <w:r>
        <w:t xml:space="preserve">The bundle id must be used in the Json file like in the below example, so that the app can be </w:t>
      </w:r>
      <w:r>
        <w:t>recognized and launched on the device on which the tests are ran.</w:t>
      </w:r>
    </w:p>
    <w:p w14:paraId="4BCDA1E0" w14:textId="77777777" w:rsidR="00000000" w:rsidRDefault="001B027C">
      <w:pPr>
        <w:pStyle w:val="NormalWeb"/>
        <w:ind w:left="450"/>
      </w:pPr>
      <w:r>
        <w:rPr>
          <w:noProof/>
        </w:rPr>
        <w:drawing>
          <wp:inline distT="0" distB="0" distL="0" distR="0" wp14:anchorId="487E6091" wp14:editId="334B7890">
            <wp:extent cx="4457700" cy="3512820"/>
            <wp:effectExtent l="0" t="0" r="0" b="0"/>
            <wp:docPr id="8" name="Picture 8" descr="e503f732f877ee5f2e73e0415d8077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503f732f877ee5f2e73e0415d80772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3512820"/>
                    </a:xfrm>
                    <a:prstGeom prst="rect">
                      <a:avLst/>
                    </a:prstGeom>
                    <a:noFill/>
                    <a:ln>
                      <a:noFill/>
                    </a:ln>
                  </pic:spPr>
                </pic:pic>
              </a:graphicData>
            </a:graphic>
          </wp:inline>
        </w:drawing>
      </w:r>
    </w:p>
    <w:p w14:paraId="2AC7FE78" w14:textId="77777777" w:rsidR="00000000" w:rsidRDefault="001B027C">
      <w:pPr>
        <w:pStyle w:val="NormalWeb"/>
        <w:ind w:left="900"/>
      </w:pPr>
      <w:r>
        <w:t>Device id can be found by writing the following command in the terminal:</w:t>
      </w:r>
    </w:p>
    <w:p w14:paraId="557A113E" w14:textId="77777777" w:rsidR="00000000" w:rsidRDefault="001B027C">
      <w:pPr>
        <w:numPr>
          <w:ilvl w:val="0"/>
          <w:numId w:val="5"/>
        </w:numPr>
        <w:spacing w:before="100" w:beforeAutospacing="1" w:after="100" w:afterAutospacing="1"/>
        <w:ind w:left="1440"/>
        <w:rPr>
          <w:rFonts w:eastAsia="Times New Roman"/>
        </w:rPr>
      </w:pPr>
    </w:p>
    <w:p w14:paraId="46F45496" w14:textId="77777777" w:rsidR="00000000" w:rsidRDefault="001B027C">
      <w:pPr>
        <w:numPr>
          <w:ilvl w:val="1"/>
          <w:numId w:val="5"/>
        </w:numPr>
        <w:spacing w:before="100" w:beforeAutospacing="1" w:after="100" w:afterAutospacing="1"/>
        <w:ind w:left="1890"/>
        <w:rPr>
          <w:rFonts w:eastAsia="Times New Roman"/>
        </w:rPr>
      </w:pPr>
      <w:r>
        <w:rPr>
          <w:rFonts w:eastAsia="Times New Roman"/>
        </w:rPr>
        <w:t>  instruments -s devices (the Simulators a</w:t>
      </w:r>
      <w:r>
        <w:rPr>
          <w:rFonts w:eastAsia="Times New Roman"/>
        </w:rPr>
        <w:t>re also displayed in the list)</w:t>
      </w:r>
    </w:p>
    <w:p w14:paraId="265DC8E6" w14:textId="77777777" w:rsidR="00000000" w:rsidRDefault="001B027C">
      <w:pPr>
        <w:pStyle w:val="NormalWeb"/>
        <w:ind w:left="450"/>
      </w:pPr>
      <w:r>
        <w:rPr>
          <w:noProof/>
        </w:rPr>
        <w:drawing>
          <wp:inline distT="0" distB="0" distL="0" distR="0" wp14:anchorId="715CF6A4" wp14:editId="166ED29D">
            <wp:extent cx="4457700" cy="2057400"/>
            <wp:effectExtent l="0" t="0" r="0" b="0"/>
            <wp:docPr id="9" name="Picture 9" descr="4c673ec4ef8c2ab9419b25bbb5c45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4c673ec4ef8c2ab9419b25bbb5c456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2057400"/>
                    </a:xfrm>
                    <a:prstGeom prst="rect">
                      <a:avLst/>
                    </a:prstGeom>
                    <a:noFill/>
                    <a:ln>
                      <a:noFill/>
                    </a:ln>
                  </pic:spPr>
                </pic:pic>
              </a:graphicData>
            </a:graphic>
          </wp:inline>
        </w:drawing>
      </w:r>
    </w:p>
    <w:p w14:paraId="76F0E130" w14:textId="77777777" w:rsidR="00000000" w:rsidRDefault="001B027C">
      <w:pPr>
        <w:pStyle w:val="NormalWeb"/>
      </w:pPr>
      <w:r>
        <w:rPr>
          <w:rStyle w:val="Strong"/>
        </w:rPr>
        <w:t>OBS: </w:t>
      </w:r>
    </w:p>
    <w:p w14:paraId="11FBF323" w14:textId="77777777" w:rsidR="00000000" w:rsidRDefault="001B027C">
      <w:pPr>
        <w:pStyle w:val="NormalWeb"/>
        <w:ind w:left="900"/>
      </w:pPr>
      <w:r>
        <w:t>In Json files it is very important to provide the location where the node.exe was installed and the appium server. The paths should be changed acc</w:t>
      </w:r>
      <w:r>
        <w:t>ording to the path they were installed on your machine:</w:t>
      </w:r>
    </w:p>
    <w:p w14:paraId="09AB5392" w14:textId="77777777" w:rsidR="00000000" w:rsidRDefault="001B027C">
      <w:pPr>
        <w:numPr>
          <w:ilvl w:val="0"/>
          <w:numId w:val="6"/>
        </w:numPr>
        <w:spacing w:before="100" w:beforeAutospacing="1" w:after="100" w:afterAutospacing="1"/>
        <w:ind w:left="1440"/>
        <w:rPr>
          <w:rFonts w:eastAsia="Times New Roman"/>
        </w:rPr>
      </w:pPr>
    </w:p>
    <w:p w14:paraId="0CB1B0F4" w14:textId="77777777" w:rsidR="00000000" w:rsidRDefault="001B027C">
      <w:pPr>
        <w:numPr>
          <w:ilvl w:val="1"/>
          <w:numId w:val="6"/>
        </w:numPr>
        <w:spacing w:before="100" w:beforeAutospacing="1" w:after="100" w:afterAutospacing="1"/>
        <w:rPr>
          <w:rFonts w:eastAsia="Times New Roman"/>
        </w:rPr>
      </w:pPr>
      <w:r>
        <w:rPr>
          <w:rFonts w:eastAsia="Times New Roman"/>
          <w:noProof/>
        </w:rPr>
        <w:drawing>
          <wp:inline distT="0" distB="0" distL="0" distR="0" wp14:anchorId="34928D34" wp14:editId="753FD842">
            <wp:extent cx="4457700" cy="198120"/>
            <wp:effectExtent l="0" t="0" r="0" b="0"/>
            <wp:docPr id="10" name="Picture 10" descr="0945a22383a7f563d28786a99aba86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0945a22383a7f563d28786a99aba868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7700" cy="198120"/>
                    </a:xfrm>
                    <a:prstGeom prst="rect">
                      <a:avLst/>
                    </a:prstGeom>
                    <a:noFill/>
                    <a:ln>
                      <a:noFill/>
                    </a:ln>
                  </pic:spPr>
                </pic:pic>
              </a:graphicData>
            </a:graphic>
          </wp:inline>
        </w:drawing>
      </w:r>
      <w:r>
        <w:rPr>
          <w:rFonts w:eastAsia="Times New Roman"/>
        </w:rPr>
        <w:t>- for Windows</w:t>
      </w:r>
    </w:p>
    <w:p w14:paraId="17DE3ADD" w14:textId="77777777" w:rsidR="00000000" w:rsidRDefault="001B027C">
      <w:pPr>
        <w:numPr>
          <w:ilvl w:val="1"/>
          <w:numId w:val="6"/>
        </w:numPr>
        <w:spacing w:before="100" w:beforeAutospacing="1" w:after="100" w:afterAutospacing="1"/>
        <w:rPr>
          <w:rFonts w:eastAsia="Times New Roman"/>
        </w:rPr>
      </w:pPr>
      <w:r>
        <w:rPr>
          <w:rFonts w:eastAsia="Times New Roman"/>
          <w:noProof/>
        </w:rPr>
        <w:drawing>
          <wp:inline distT="0" distB="0" distL="0" distR="0" wp14:anchorId="2D584A0C" wp14:editId="2F1D81C2">
            <wp:extent cx="4457700" cy="266700"/>
            <wp:effectExtent l="0" t="0" r="0" b="0"/>
            <wp:docPr id="11" name="Picture 11" descr="c295931f5573c0093ac2af3e1f225d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295931f5573c0093ac2af3e1f225d8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7700" cy="266700"/>
                    </a:xfrm>
                    <a:prstGeom prst="rect">
                      <a:avLst/>
                    </a:prstGeom>
                    <a:noFill/>
                    <a:ln>
                      <a:noFill/>
                    </a:ln>
                  </pic:spPr>
                </pic:pic>
              </a:graphicData>
            </a:graphic>
          </wp:inline>
        </w:drawing>
      </w:r>
      <w:r>
        <w:rPr>
          <w:rFonts w:eastAsia="Times New Roman"/>
        </w:rPr>
        <w:t>- for Mac</w:t>
      </w:r>
    </w:p>
    <w:p w14:paraId="4384E8EE" w14:textId="77777777" w:rsidR="00000000" w:rsidRDefault="001B027C">
      <w:pPr>
        <w:pStyle w:val="NormalWeb"/>
        <w:ind w:left="900"/>
      </w:pPr>
      <w:r>
        <w:t>Furthermore, appiumServerPort, systemPort and wdaLocalPort should be changed for every device that you are running the testes (if several tests are run in parallel) since sometimes there can be a port conflict if different ports aren't used.</w:t>
      </w:r>
    </w:p>
    <w:p w14:paraId="5CE8D896" w14:textId="77777777" w:rsidR="00000000" w:rsidRDefault="001B027C">
      <w:pPr>
        <w:pStyle w:val="NormalWeb"/>
        <w:ind w:left="450"/>
      </w:pPr>
      <w:r>
        <w:rPr>
          <w:noProof/>
        </w:rPr>
        <w:drawing>
          <wp:inline distT="0" distB="0" distL="0" distR="0" wp14:anchorId="1A07A953" wp14:editId="32F79152">
            <wp:extent cx="1722120" cy="274320"/>
            <wp:effectExtent l="0" t="0" r="0" b="0"/>
            <wp:docPr id="12" name="Picture 12" descr="f83b7337b05a0dba667a054111e0df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83b7337b05a0dba667a054111e0df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2120" cy="274320"/>
                    </a:xfrm>
                    <a:prstGeom prst="rect">
                      <a:avLst/>
                    </a:prstGeom>
                    <a:noFill/>
                    <a:ln>
                      <a:noFill/>
                    </a:ln>
                  </pic:spPr>
                </pic:pic>
              </a:graphicData>
            </a:graphic>
          </wp:inline>
        </w:drawing>
      </w:r>
    </w:p>
    <w:p w14:paraId="6BC9E26F" w14:textId="77777777" w:rsidR="00000000" w:rsidRDefault="001B027C">
      <w:pPr>
        <w:pStyle w:val="NormalWeb"/>
        <w:ind w:left="450"/>
      </w:pPr>
      <w:r>
        <w:rPr>
          <w:noProof/>
        </w:rPr>
        <w:drawing>
          <wp:inline distT="0" distB="0" distL="0" distR="0" wp14:anchorId="5E8ECB28" wp14:editId="2714AB9A">
            <wp:extent cx="1722120" cy="144780"/>
            <wp:effectExtent l="0" t="0" r="0" b="7620"/>
            <wp:docPr id="13" name="Picture 13" descr="d0abf12f13ee2d9875081e7e13689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0abf12f13ee2d9875081e7e136895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2120" cy="144780"/>
                    </a:xfrm>
                    <a:prstGeom prst="rect">
                      <a:avLst/>
                    </a:prstGeom>
                    <a:noFill/>
                    <a:ln>
                      <a:noFill/>
                    </a:ln>
                  </pic:spPr>
                </pic:pic>
              </a:graphicData>
            </a:graphic>
          </wp:inline>
        </w:drawing>
      </w:r>
    </w:p>
    <w:p w14:paraId="3B00A466" w14:textId="77777777" w:rsidR="00000000" w:rsidRDefault="001B027C">
      <w:pPr>
        <w:pStyle w:val="NormalWeb"/>
        <w:ind w:left="900"/>
      </w:pPr>
      <w:r>
        <w:t>Another important aspect here is that the usermail, userpassword, name and prefixEmail should be changed with the credenti</w:t>
      </w:r>
      <w:r>
        <w:t>als for the email address that you are running the tests.</w:t>
      </w:r>
    </w:p>
    <w:sectPr w:rsidR="000000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9A44C0"/>
    <w:multiLevelType w:val="multilevel"/>
    <w:tmpl w:val="8EB4F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FD5C6F"/>
    <w:multiLevelType w:val="multilevel"/>
    <w:tmpl w:val="B4E2F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3521CB"/>
    <w:multiLevelType w:val="multilevel"/>
    <w:tmpl w:val="5D5CFC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7F5BB4"/>
    <w:multiLevelType w:val="multilevel"/>
    <w:tmpl w:val="A4D86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6D29E1"/>
    <w:multiLevelType w:val="multilevel"/>
    <w:tmpl w:val="CA2EE38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C4367A2"/>
    <w:multiLevelType w:val="multilevel"/>
    <w:tmpl w:val="16FC01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lvlOverride w:ilvl="0"/>
    <w:lvlOverride w:ilvl="1"/>
    <w:lvlOverride w:ilvl="2"/>
    <w:lvlOverride w:ilvl="3"/>
    <w:lvlOverride w:ilvl="4"/>
    <w:lvlOverride w:ilvl="5"/>
    <w:lvlOverride w:ilvl="6"/>
    <w:lvlOverride w:ilvl="7"/>
    <w:lvlOverride w:ilvl="8"/>
  </w:num>
  <w:num w:numId="2">
    <w:abstractNumId w:val="3"/>
    <w:lvlOverride w:ilvl="0"/>
    <w:lvlOverride w:ilvl="1"/>
    <w:lvlOverride w:ilvl="2"/>
    <w:lvlOverride w:ilvl="3"/>
    <w:lvlOverride w:ilvl="4"/>
    <w:lvlOverride w:ilvl="5"/>
    <w:lvlOverride w:ilvl="6"/>
    <w:lvlOverride w:ilvl="7"/>
    <w:lvlOverride w:ilvl="8"/>
  </w:num>
  <w:num w:numId="3">
    <w:abstractNumId w:val="0"/>
    <w:lvlOverride w:ilvl="0"/>
    <w:lvlOverride w:ilvl="1"/>
    <w:lvlOverride w:ilvl="2"/>
    <w:lvlOverride w:ilvl="3"/>
    <w:lvlOverride w:ilvl="4"/>
    <w:lvlOverride w:ilvl="5"/>
    <w:lvlOverride w:ilvl="6"/>
    <w:lvlOverride w:ilvl="7"/>
    <w:lvlOverride w:ilvl="8"/>
  </w:num>
  <w:num w:numId="4">
    <w:abstractNumId w:val="2"/>
    <w:lvlOverride w:ilvl="0"/>
    <w:lvlOverride w:ilvl="1"/>
    <w:lvlOverride w:ilvl="2"/>
    <w:lvlOverride w:ilvl="3"/>
    <w:lvlOverride w:ilvl="4"/>
    <w:lvlOverride w:ilvl="5"/>
    <w:lvlOverride w:ilvl="6"/>
    <w:lvlOverride w:ilvl="7"/>
    <w:lvlOverride w:ilvl="8"/>
  </w:num>
  <w:num w:numId="5">
    <w:abstractNumId w:val="5"/>
    <w:lvlOverride w:ilvl="0"/>
    <w:lvlOverride w:ilvl="1"/>
    <w:lvlOverride w:ilvl="2"/>
    <w:lvlOverride w:ilvl="3"/>
    <w:lvlOverride w:ilvl="4"/>
    <w:lvlOverride w:ilvl="5"/>
    <w:lvlOverride w:ilvl="6"/>
    <w:lvlOverride w:ilvl="7"/>
    <w:lvlOverride w:ilvl="8"/>
  </w:num>
  <w:num w:numId="6">
    <w:abstractNumId w:val="4"/>
    <w:lvlOverride w:ilvl="0"/>
    <w:lvlOverride w:ilvl="1"/>
    <w:lvlOverride w:ilvl="2"/>
    <w:lvlOverride w:ilvl="3"/>
    <w:lvlOverride w:ilvl="4"/>
    <w:lvlOverride w:ilvl="5"/>
    <w:lvlOverride w:ilvl="6"/>
    <w:lvlOverride w:ilvl="7"/>
    <w:lvlOverride w:ilv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attachedTemplate r:id="rId1"/>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
  <w:rsids>
    <w:rsidRoot w:val="001B027C"/>
    <w:rsid w:val="001B02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9"/>
    <o:shapelayout v:ext="edit">
      <o:idmap v:ext="edit" data="1"/>
    </o:shapelayout>
  </w:shapeDefaults>
  <w:decimalSymbol w:val="."/>
  <w:listSeparator w:val=","/>
  <w14:docId w14:val="51E537F1"/>
  <w15:chartTrackingRefBased/>
  <w15:docId w15:val="{FCF6BEEB-E257-4775-9C6B-264AA088F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Heading1Char">
    <w:name w:val="Heading 1 Char"/>
    <w:basedOn w:val="DefaultParagraphFont"/>
    <w:link w:val="Heading1"/>
    <w:uiPriority w:val="9"/>
    <w:locked/>
    <w:rPr>
      <w:rFonts w:asciiTheme="majorHAnsi" w:eastAsiaTheme="majorEastAsia" w:hAnsiTheme="majorHAnsi" w:cstheme="majorBidi" w:hint="default"/>
      <w:color w:val="2E74B5" w:themeColor="accent1" w:themeShade="BF"/>
      <w:sz w:val="32"/>
      <w:szCs w:val="32"/>
    </w:rPr>
  </w:style>
  <w:style w:type="paragraph" w:customStyle="1" w:styleId="msonormal0">
    <w:name w:val="msonormal"/>
    <w:basedOn w:val="Normal"/>
    <w:uiPriority w:val="99"/>
    <w:semiHidden/>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character" w:styleId="Strong">
    <w:name w:val="Strong"/>
    <w:basedOn w:val="DefaultParagraphFont"/>
    <w:uiPriority w:val="22"/>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unicod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embarcadero.com/starthere/xe5/mobdevsetup/android/en/enabling_usb_debugging_on_an_android_device.html"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712</Words>
  <Characters>3635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Preparing Android/iOS devices for automation testing</vt:lpstr>
    </vt:vector>
  </TitlesOfParts>
  <Company>ENDAVA</Company>
  <LinksUpToDate>false</LinksUpToDate>
  <CharactersWithSpaces>4339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Preparing Android/iOS devices for automation testing</dc:title>
  <dc:subject/>
  <dc:creator>Elena Petricele</dc:creator>
  <cp:keywords/>
  <dc:description/>
  <cp:lastModifiedBy>Elena Petricele</cp:lastModifiedBy>
  <cp:revision>2</cp:revision>
  <dcterms:created xsi:type="dcterms:W3CDTF">2019-05-09T11:14:00Z</dcterms:created>
  <dcterms:modified xsi:type="dcterms:W3CDTF">2019-05-09T11:14:00Z</dcterms:modified>
</cp:coreProperties>
</file>